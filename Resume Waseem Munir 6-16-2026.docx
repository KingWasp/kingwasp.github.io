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4C1E029F" w14:textId="77777777" w:rsidTr="546F7422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A1E41F3" w14:textId="54AC5D19" w:rsidR="00692703" w:rsidRPr="00CF1A49" w:rsidRDefault="00830BC4" w:rsidP="00913946">
            <w:pPr>
              <w:pStyle w:val="Title"/>
            </w:pPr>
            <w:r>
              <w:t>Waseem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Munir</w:t>
            </w:r>
          </w:p>
          <w:p w14:paraId="35D4CD1D" w14:textId="365EAD5F" w:rsidR="00692703" w:rsidRPr="00CF1A49" w:rsidRDefault="00830BC4" w:rsidP="2502109B">
            <w:pPr>
              <w:pStyle w:val="ContactInfo"/>
            </w:pPr>
            <w:r>
              <w:t>1</w:t>
            </w:r>
            <w:r w:rsidR="56547BD4">
              <w:t>4403</w:t>
            </w:r>
            <w:r>
              <w:t xml:space="preserve"> S</w:t>
            </w:r>
            <w:r w:rsidR="4D8CEC6B">
              <w:t>E</w:t>
            </w:r>
            <w:r>
              <w:t xml:space="preserve"> </w:t>
            </w:r>
            <w:r w:rsidR="0C5996C9">
              <w:t>40th</w:t>
            </w:r>
            <w:r>
              <w:t xml:space="preserve"> Street, Bellevue, WA, 98006</w:t>
            </w:r>
            <w:r w:rsidR="00692703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073FB7331E4C475B9963FC317544D3E0"/>
                </w:placeholder>
                <w:temporary/>
                <w:showingPlcHdr/>
                <w15:appearance w15:val="hidden"/>
              </w:sdtPr>
              <w:sdtContent>
                <w:r w:rsidR="00692703">
                  <w:t>·</w:t>
                </w:r>
              </w:sdtContent>
            </w:sdt>
            <w:r w:rsidR="00692703">
              <w:t xml:space="preserve"> </w:t>
            </w:r>
            <w:r w:rsidR="3FDE9C7D">
              <w:t>206-602-</w:t>
            </w:r>
            <w:r w:rsidR="00D4403C">
              <w:t>4289</w:t>
            </w:r>
          </w:p>
          <w:p w14:paraId="3FCD901A" w14:textId="4AA09D80" w:rsidR="00692703" w:rsidRPr="00CF1A49" w:rsidRDefault="00880423" w:rsidP="44F576FC">
            <w:pPr>
              <w:pStyle w:val="ContactInfoEmphasis"/>
            </w:pPr>
            <w:hyperlink r:id="rId7" w:history="1">
              <w:r w:rsidRPr="00C37BDF">
                <w:rPr>
                  <w:rStyle w:val="Hyperlink"/>
                </w:rPr>
                <w:t>xxwaseemmunirxx@gmail.com</w:t>
              </w:r>
            </w:hyperlink>
            <w:r w:rsidR="00B63F3E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94926BC02D7F4100B1692B2A3E2E39E1"/>
                </w:placeholder>
                <w:temporary/>
                <w:showingPlcHdr/>
                <w15:appearance w15:val="hidden"/>
              </w:sdtPr>
              <w:sdtContent>
                <w:r w:rsidR="00692703">
                  <w:t>·</w:t>
                </w:r>
              </w:sdtContent>
            </w:sdt>
            <w:r w:rsidR="00692703">
              <w:t xml:space="preserve"> </w:t>
            </w:r>
            <w:r w:rsidR="00830BC4">
              <w:t>https://www.linkedin.com/in/waseem-munir/</w:t>
            </w:r>
            <w:r w:rsidR="00692703">
              <w:t xml:space="preserve"> </w:t>
            </w:r>
          </w:p>
        </w:tc>
      </w:tr>
    </w:tbl>
    <w:p w14:paraId="547263BB" w14:textId="2E77AB9E" w:rsidR="005B52F5" w:rsidRPr="00CF1A49" w:rsidRDefault="00000000" w:rsidP="00B63F3E">
      <w:pPr>
        <w:pStyle w:val="Heading1"/>
      </w:pPr>
      <w:sdt>
        <w:sdtPr>
          <w:alias w:val="Experience:"/>
          <w:tag w:val="Experience:"/>
          <w:id w:val="-1983300934"/>
          <w:placeholder>
            <w:docPart w:val="4C8C6E0AC0ED49808D14FC9C09F349E4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232341" w:rsidRPr="00CF1A49" w14:paraId="427DF549" w14:textId="77777777" w:rsidTr="42901564">
        <w:trPr>
          <w:trHeight w:val="1020"/>
        </w:trPr>
        <w:tc>
          <w:tcPr>
            <w:tcW w:w="9290" w:type="dxa"/>
            <w:tcMar>
              <w:top w:w="216" w:type="dxa"/>
            </w:tcMar>
          </w:tcPr>
          <w:p w14:paraId="734B8AAF" w14:textId="6D241D0F" w:rsidR="005B52F5" w:rsidRDefault="005B52F5" w:rsidP="005B52F5">
            <w:pPr>
              <w:pStyle w:val="Heading3"/>
            </w:pPr>
            <w:r>
              <w:t>09/19/2025– CURRENT</w:t>
            </w:r>
          </w:p>
          <w:p w14:paraId="3414582E" w14:textId="73CA0FE5" w:rsidR="005B52F5" w:rsidRDefault="005B52F5" w:rsidP="005B52F5">
            <w:pPr>
              <w:pStyle w:val="Heading2"/>
            </w:pPr>
            <w:r>
              <w:t xml:space="preserve">tech </w:t>
            </w:r>
            <w:proofErr w:type="gramStart"/>
            <w:r>
              <w:t>lead</w:t>
            </w:r>
            <w:proofErr w:type="gramEnd"/>
            <w:r>
              <w:t xml:space="preserve">, </w:t>
            </w:r>
            <w:r>
              <w:rPr>
                <w:rStyle w:val="SubtleReference"/>
              </w:rPr>
              <w:t>sANAD</w:t>
            </w:r>
          </w:p>
          <w:p w14:paraId="0B87B940" w14:textId="469D9457" w:rsidR="005B52F5" w:rsidRPr="00880423" w:rsidRDefault="005B52F5" w:rsidP="005B52F5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w:r w:rsidRPr="00880423">
              <w:rPr>
                <w:b/>
                <w:bCs/>
              </w:rPr>
              <w:t>U</w:t>
            </w:r>
            <w:r w:rsidR="00B63F3E" w:rsidRPr="00880423">
              <w:rPr>
                <w:b/>
                <w:bCs/>
              </w:rPr>
              <w:t xml:space="preserve">sed Flutter/Dart </w:t>
            </w:r>
            <w:r w:rsidR="00B63F3E" w:rsidRPr="00710D31">
              <w:t>to support the</w:t>
            </w:r>
            <w:r w:rsidR="00B63F3E" w:rsidRPr="00880423">
              <w:rPr>
                <w:b/>
                <w:bCs/>
              </w:rPr>
              <w:t xml:space="preserve"> full-cycle development of </w:t>
            </w:r>
            <w:r w:rsidR="00B63F3E" w:rsidRPr="00710D31">
              <w:t>a cross-platform</w:t>
            </w:r>
            <w:r w:rsidR="00B63F3E" w:rsidRPr="00880423">
              <w:rPr>
                <w:b/>
                <w:bCs/>
              </w:rPr>
              <w:t xml:space="preserve"> mobile app.</w:t>
            </w:r>
          </w:p>
          <w:p w14:paraId="038D760E" w14:textId="0EFCFAFF" w:rsidR="005B52F5" w:rsidRDefault="00B63F3E" w:rsidP="005B52F5">
            <w:pPr>
              <w:pStyle w:val="ListParagraph"/>
              <w:numPr>
                <w:ilvl w:val="0"/>
                <w:numId w:val="16"/>
              </w:numPr>
            </w:pPr>
            <w:r w:rsidRPr="00880423">
              <w:rPr>
                <w:b/>
                <w:bCs/>
              </w:rPr>
              <w:t>Led a 3-person development team</w:t>
            </w:r>
            <w:r>
              <w:t xml:space="preserve"> through code reviews and troubleshooting bugs</w:t>
            </w:r>
          </w:p>
          <w:p w14:paraId="4E7F3EF7" w14:textId="77777777" w:rsidR="00B63F3E" w:rsidRDefault="00B63F3E" w:rsidP="00B63F3E">
            <w:pPr>
              <w:pStyle w:val="ListParagraph"/>
            </w:pPr>
          </w:p>
          <w:p w14:paraId="1B76858C" w14:textId="6320AD2C" w:rsidR="005B52F5" w:rsidRPr="00CF1A49" w:rsidRDefault="005B52F5" w:rsidP="005B52F5">
            <w:pPr>
              <w:pStyle w:val="Heading3"/>
            </w:pPr>
            <w:r>
              <w:t>12/02/2024 – 06/30/2025</w:t>
            </w:r>
          </w:p>
          <w:p w14:paraId="5D4F27EF" w14:textId="21D8E73D" w:rsidR="00232341" w:rsidRPr="00CF1A49" w:rsidRDefault="00E25DA0" w:rsidP="5D4CAB33">
            <w:pPr>
              <w:pStyle w:val="Heading2"/>
            </w:pPr>
            <w:r>
              <w:t>Community engagement coordinator</w:t>
            </w:r>
            <w:r w:rsidR="00232341">
              <w:t>,</w:t>
            </w:r>
            <w:r w:rsidR="0F78D80B">
              <w:t xml:space="preserve"> </w:t>
            </w:r>
            <w:r w:rsidR="767D32EE" w:rsidRPr="42901564">
              <w:rPr>
                <w:rStyle w:val="SubtleReference"/>
              </w:rPr>
              <w:t>B</w:t>
            </w:r>
            <w:r>
              <w:rPr>
                <w:rStyle w:val="SubtleReference"/>
              </w:rPr>
              <w:t>ELLEVUE COLLEGE</w:t>
            </w:r>
          </w:p>
          <w:p w14:paraId="785F9B2F" w14:textId="10E66AD2" w:rsidR="00B63F3E" w:rsidRPr="00880423" w:rsidRDefault="00B63F3E" w:rsidP="00117C1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880423">
              <w:rPr>
                <w:b/>
                <w:bCs/>
              </w:rPr>
              <w:t>Mobilized 50+ students</w:t>
            </w:r>
            <w:r w:rsidRPr="00880423">
              <w:t xml:space="preserve"> to engage with state lawmakers, successfully </w:t>
            </w:r>
            <w:r w:rsidRPr="00880423">
              <w:rPr>
                <w:b/>
                <w:bCs/>
              </w:rPr>
              <w:t>lobbying for over 10 state bills.</w:t>
            </w:r>
          </w:p>
          <w:p w14:paraId="7EEC18BD" w14:textId="2E5DC100" w:rsidR="00710D31" w:rsidRPr="00710D31" w:rsidRDefault="00B63F3E" w:rsidP="00710D3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80423">
              <w:t xml:space="preserve">Designed and </w:t>
            </w:r>
            <w:r w:rsidRPr="00880423">
              <w:rPr>
                <w:b/>
                <w:bCs/>
              </w:rPr>
              <w:t>executed surveys for hundreds of students</w:t>
            </w:r>
            <w:r w:rsidRPr="00880423">
              <w:t xml:space="preserve"> to gauge opinion and translate community input into advocacy strategies.</w:t>
            </w:r>
          </w:p>
        </w:tc>
      </w:tr>
      <w:tr w:rsidR="00232341" w:rsidRPr="00CF1A49" w14:paraId="5EF3F8DF" w14:textId="77777777" w:rsidTr="42901564">
        <w:tc>
          <w:tcPr>
            <w:tcW w:w="9290" w:type="dxa"/>
            <w:tcMar>
              <w:top w:w="216" w:type="dxa"/>
            </w:tcMar>
          </w:tcPr>
          <w:p w14:paraId="509F7AF9" w14:textId="63211998" w:rsidR="00232341" w:rsidRPr="00CF1A49" w:rsidRDefault="00117C17" w:rsidP="005B52F5">
            <w:pPr>
              <w:pStyle w:val="Heading3"/>
            </w:pPr>
            <w:r>
              <w:t>12</w:t>
            </w:r>
            <w:r w:rsidR="05FEA83E">
              <w:t>/08/202</w:t>
            </w:r>
            <w:r>
              <w:t>4</w:t>
            </w:r>
            <w:r w:rsidR="00232341">
              <w:t xml:space="preserve"> – </w:t>
            </w:r>
            <w:r w:rsidR="2DEB385D">
              <w:t>06/17/202</w:t>
            </w:r>
            <w:r w:rsidR="00325170">
              <w:t>5</w:t>
            </w:r>
          </w:p>
          <w:p w14:paraId="113D74E2" w14:textId="21115E54" w:rsidR="00232341" w:rsidRDefault="00117C17" w:rsidP="2502109B">
            <w:pPr>
              <w:pStyle w:val="Heading2"/>
              <w:rPr>
                <w:rStyle w:val="SubtleReference"/>
              </w:rPr>
            </w:pPr>
            <w:r>
              <w:t>COMMUNITY CAPTAIN</w:t>
            </w:r>
            <w:r w:rsidR="607233AA">
              <w:t>,</w:t>
            </w:r>
            <w:r w:rsidR="60C741EE">
              <w:t xml:space="preserve"> </w:t>
            </w:r>
            <w:r>
              <w:rPr>
                <w:rStyle w:val="SubtleReference"/>
              </w:rPr>
              <w:t>AMAC</w:t>
            </w:r>
            <w:r w:rsidR="60C741EE" w:rsidRPr="42901564">
              <w:rPr>
                <w:rStyle w:val="SubtleReference"/>
              </w:rPr>
              <w:t>.</w:t>
            </w:r>
          </w:p>
          <w:p w14:paraId="7886323B" w14:textId="06207742" w:rsidR="00CF7FC4" w:rsidRDefault="00CF7FC4" w:rsidP="00880423">
            <w:pPr>
              <w:pStyle w:val="ListParagraph"/>
              <w:numPr>
                <w:ilvl w:val="0"/>
                <w:numId w:val="26"/>
              </w:numPr>
            </w:pPr>
            <w:r w:rsidRPr="00880423">
              <w:t>Led grassroots projects to identify and mobilize local voters, increasing community representation in local elections.</w:t>
            </w:r>
          </w:p>
          <w:p w14:paraId="776E792D" w14:textId="7C664652" w:rsidR="00710D31" w:rsidRPr="00880423" w:rsidRDefault="00710D31" w:rsidP="00880423">
            <w:pPr>
              <w:pStyle w:val="ListParagraph"/>
              <w:numPr>
                <w:ilvl w:val="0"/>
                <w:numId w:val="26"/>
              </w:numPr>
            </w:pPr>
            <w:r>
              <w:t xml:space="preserve">Briefly used Neo4j, Python (Pandas), and </w:t>
            </w:r>
            <w:proofErr w:type="spellStart"/>
            <w:r>
              <w:t>MatPlotLib</w:t>
            </w:r>
            <w:proofErr w:type="spellEnd"/>
            <w:r>
              <w:t xml:space="preserve"> to practice mapping and analyzing voter data</w:t>
            </w:r>
          </w:p>
          <w:p w14:paraId="6864817C" w14:textId="21AEC613" w:rsidR="00CF7FC4" w:rsidRPr="00710D31" w:rsidRDefault="00CF7FC4" w:rsidP="00710D31">
            <w:pPr>
              <w:pStyle w:val="ListParagraph"/>
              <w:ind w:left="360"/>
              <w:rPr>
                <w:rStyle w:val="SubtleReference"/>
                <w:b w:val="0"/>
                <w:smallCaps w:val="0"/>
                <w:sz w:val="24"/>
                <w:szCs w:val="24"/>
              </w:rPr>
            </w:pPr>
          </w:p>
          <w:p w14:paraId="679FAAFF" w14:textId="2C171B32" w:rsidR="00A42123" w:rsidRDefault="00A42123" w:rsidP="00A42123">
            <w:pPr>
              <w:pStyle w:val="Heading3"/>
            </w:pPr>
            <w:r>
              <w:t xml:space="preserve">07/24/2024– </w:t>
            </w:r>
            <w:r w:rsidR="00117C17">
              <w:t>04/16/2025</w:t>
            </w:r>
          </w:p>
          <w:p w14:paraId="736FEDBF" w14:textId="31FE91C2" w:rsidR="00A42123" w:rsidRDefault="00A42123" w:rsidP="00A42123">
            <w:pPr>
              <w:pStyle w:val="Heading2"/>
            </w:pPr>
            <w:r>
              <w:t xml:space="preserve">code sensei, </w:t>
            </w:r>
            <w:r>
              <w:rPr>
                <w:rStyle w:val="SubtleReference"/>
              </w:rPr>
              <w:t>code ninjas inc.</w:t>
            </w:r>
          </w:p>
          <w:p w14:paraId="292A1FAF" w14:textId="77777777" w:rsidR="00B63F3E" w:rsidRDefault="00B63F3E" w:rsidP="00880423">
            <w:pPr>
              <w:pStyle w:val="ListParagraph"/>
              <w:numPr>
                <w:ilvl w:val="0"/>
                <w:numId w:val="25"/>
              </w:numPr>
            </w:pPr>
            <w:r>
              <w:t>Mentored and taught children (aged 5-13) in CS Concepts</w:t>
            </w:r>
          </w:p>
          <w:p w14:paraId="1CB5E9BE" w14:textId="77777777" w:rsidR="00B63F3E" w:rsidRDefault="00B63F3E" w:rsidP="00880423">
            <w:pPr>
              <w:pStyle w:val="ListParagraph"/>
              <w:numPr>
                <w:ilvl w:val="0"/>
                <w:numId w:val="25"/>
              </w:numPr>
            </w:pPr>
            <w:r>
              <w:t xml:space="preserve">Tailored feedback to improve proficiency in Java, Python, Lua, and C#. </w:t>
            </w:r>
          </w:p>
          <w:p w14:paraId="45571398" w14:textId="77777777" w:rsidR="00880423" w:rsidRDefault="00880423" w:rsidP="00880423"/>
          <w:p w14:paraId="6508514E" w14:textId="4DE03641" w:rsidR="00880423" w:rsidRDefault="00880423" w:rsidP="00880423">
            <w:pPr>
              <w:pStyle w:val="Heading3"/>
            </w:pPr>
            <w:r>
              <w:t>07/</w:t>
            </w:r>
            <w:r>
              <w:t>13</w:t>
            </w:r>
            <w:r>
              <w:t>/202</w:t>
            </w:r>
            <w:r>
              <w:t>6</w:t>
            </w:r>
            <w:r>
              <w:t>– 0</w:t>
            </w:r>
            <w:r>
              <w:t>8</w:t>
            </w:r>
            <w:r>
              <w:t>/</w:t>
            </w:r>
            <w:r>
              <w:t>7</w:t>
            </w:r>
            <w:r>
              <w:t>/202</w:t>
            </w:r>
            <w:r>
              <w:t>6</w:t>
            </w:r>
          </w:p>
          <w:p w14:paraId="0B2414B3" w14:textId="7EED3B0B" w:rsidR="00880423" w:rsidRDefault="00880423" w:rsidP="00880423">
            <w:pPr>
              <w:pStyle w:val="Heading2"/>
            </w:pPr>
            <w:r>
              <w:t>MICROSOFT DiscOVERY INTERN</w:t>
            </w:r>
            <w:r>
              <w:t xml:space="preserve">, </w:t>
            </w:r>
            <w:r>
              <w:rPr>
                <w:rStyle w:val="SubtleReference"/>
              </w:rPr>
              <w:t>Microsoft</w:t>
            </w:r>
            <w:r>
              <w:rPr>
                <w:rStyle w:val="SubtleReference"/>
              </w:rPr>
              <w:t>.</w:t>
            </w:r>
          </w:p>
          <w:p w14:paraId="1B0D73A7" w14:textId="77777777" w:rsidR="00880423" w:rsidRDefault="00880423" w:rsidP="00880423">
            <w:pPr>
              <w:pStyle w:val="ListParagraph"/>
              <w:numPr>
                <w:ilvl w:val="0"/>
                <w:numId w:val="24"/>
              </w:numPr>
            </w:pPr>
            <w:r>
              <w:t>Selected to participate in Microsoft’s Discovery Program, a technical internship focused on software engineering, collaboration, and hands-on development projects.</w:t>
            </w:r>
          </w:p>
          <w:p w14:paraId="10BA87AF" w14:textId="03742DCB" w:rsidR="00880423" w:rsidRPr="00A42123" w:rsidRDefault="00880423" w:rsidP="00880423">
            <w:pPr>
              <w:pStyle w:val="ListParagraph"/>
              <w:numPr>
                <w:ilvl w:val="0"/>
                <w:numId w:val="24"/>
              </w:numPr>
            </w:pPr>
            <w:r>
              <w:t>Will collaborate with engineers and student interns to develop technology solutions while applying programming, problem-solving, and software engineering principles.</w:t>
            </w:r>
          </w:p>
        </w:tc>
      </w:tr>
    </w:tbl>
    <w:sdt>
      <w:sdtPr>
        <w:alias w:val="Skills:"/>
        <w:tag w:val="Skills:"/>
        <w:id w:val="1853593009"/>
        <w:placeholder>
          <w:docPart w:val="285D89BEA69B4C0CB11486B0A8B4A303"/>
        </w:placeholder>
        <w:temporary/>
        <w:showingPlcHdr/>
        <w15:appearance w15:val="hidden"/>
      </w:sdtPr>
      <w:sdtContent>
        <w:p w14:paraId="4D95075D" w14:textId="77777777" w:rsidR="00DA59AA" w:rsidRPr="00CF1A49" w:rsidRDefault="3CC50EA5" w:rsidP="0097790C">
          <w:pPr>
            <w:pStyle w:val="Heading1"/>
          </w:pPr>
          <w:r>
            <w:t>Skills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42901564" w14:paraId="463CFD04" w14:textId="77777777" w:rsidTr="00117C17">
        <w:trPr>
          <w:trHeight w:val="814"/>
        </w:trPr>
        <w:tc>
          <w:tcPr>
            <w:tcW w:w="4680" w:type="dxa"/>
          </w:tcPr>
          <w:p w14:paraId="5A2377B9" w14:textId="5A0C76BE" w:rsidR="6F6B7DCB" w:rsidRDefault="00117C17" w:rsidP="42901564">
            <w:pPr>
              <w:pStyle w:val="ListBulle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VIDEO GAME DESIGN</w:t>
            </w:r>
          </w:p>
          <w:p w14:paraId="42A60E11" w14:textId="4B1EC215" w:rsidR="6F6B7DCB" w:rsidRDefault="6F6B7DCB" w:rsidP="42901564">
            <w:pPr>
              <w:pStyle w:val="ListBullet"/>
              <w:rPr>
                <w:b/>
                <w:bCs/>
                <w:sz w:val="24"/>
                <w:szCs w:val="24"/>
              </w:rPr>
            </w:pPr>
            <w:r w:rsidRPr="42901564">
              <w:rPr>
                <w:b/>
                <w:bCs/>
                <w:sz w:val="24"/>
                <w:szCs w:val="24"/>
              </w:rPr>
              <w:t>C</w:t>
            </w:r>
            <w:r w:rsidR="00117C17">
              <w:rPr>
                <w:b/>
                <w:bCs/>
                <w:sz w:val="24"/>
                <w:szCs w:val="24"/>
              </w:rPr>
              <w:t xml:space="preserve">CNA </w:t>
            </w:r>
            <w:r w:rsidR="00021B6D">
              <w:rPr>
                <w:b/>
                <w:bCs/>
                <w:sz w:val="24"/>
                <w:szCs w:val="24"/>
              </w:rPr>
              <w:t xml:space="preserve">&amp; AWS </w:t>
            </w:r>
            <w:r w:rsidR="00117C17">
              <w:rPr>
                <w:b/>
                <w:bCs/>
                <w:sz w:val="24"/>
                <w:szCs w:val="24"/>
              </w:rPr>
              <w:t>CERTIFIED</w:t>
            </w:r>
          </w:p>
        </w:tc>
        <w:tc>
          <w:tcPr>
            <w:tcW w:w="4680" w:type="dxa"/>
            <w:tcMar>
              <w:left w:w="360" w:type="dxa"/>
            </w:tcMar>
          </w:tcPr>
          <w:p w14:paraId="16316274" w14:textId="0E768908" w:rsidR="3CD0E257" w:rsidRPr="00117C17" w:rsidRDefault="00E25DA0" w:rsidP="00E25DA0">
            <w:pPr>
              <w:pStyle w:val="ListBulle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AI/ML</w:t>
            </w:r>
            <w:r w:rsidR="00B63F3E">
              <w:rPr>
                <w:b/>
                <w:bCs/>
                <w:sz w:val="24"/>
                <w:szCs w:val="24"/>
              </w:rPr>
              <w:t xml:space="preserve"> PROJECTS</w:t>
            </w:r>
          </w:p>
          <w:p w14:paraId="55C2AA64" w14:textId="177F7867" w:rsidR="00117C17" w:rsidRDefault="00117C17" w:rsidP="00E25DA0">
            <w:pPr>
              <w:pStyle w:val="ListBulle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PYTHON, JAVA, C#</w:t>
            </w:r>
          </w:p>
        </w:tc>
      </w:tr>
    </w:tbl>
    <w:sdt>
      <w:sdtPr>
        <w:alias w:val="Education:"/>
        <w:tag w:val="Education:"/>
        <w:id w:val="-1908763273"/>
        <w:placeholder>
          <w:docPart w:val="CE7F896B19C14896BFBE0C50A14437C9"/>
        </w:placeholder>
        <w:temporary/>
        <w:showingPlcHdr/>
        <w15:appearance w15:val="hidden"/>
      </w:sdtPr>
      <w:sdtContent>
        <w:p w14:paraId="7537B746" w14:textId="78164A0C" w:rsidR="00DA59AA" w:rsidRPr="00CF1A49" w:rsidRDefault="00DA59AA" w:rsidP="0097790C">
          <w:pPr>
            <w:pStyle w:val="Heading1"/>
          </w:pPr>
          <w:r>
            <w:t>Education</w:t>
          </w:r>
        </w:p>
      </w:sdtContent>
    </w:sdt>
    <w:tbl>
      <w:tblPr>
        <w:tblStyle w:val="TableGrid"/>
        <w:tblW w:w="4903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156"/>
      </w:tblGrid>
      <w:tr w:rsidR="001D0BF1" w:rsidRPr="00CF1A49" w14:paraId="6B619591" w14:textId="77777777" w:rsidTr="00CF7FC4">
        <w:trPr>
          <w:trHeight w:val="1491"/>
        </w:trPr>
        <w:tc>
          <w:tcPr>
            <w:tcW w:w="9155" w:type="dxa"/>
          </w:tcPr>
          <w:p w14:paraId="757EFCC0" w14:textId="76320DD9" w:rsidR="001D0BF1" w:rsidRPr="00CF1A49" w:rsidRDefault="0DDF6409" w:rsidP="5D4CAB33">
            <w:pPr>
              <w:pStyle w:val="Heading3"/>
            </w:pPr>
            <w:r>
              <w:t>Jun</w:t>
            </w:r>
            <w:r w:rsidR="00A436DF">
              <w:t>E 2026</w:t>
            </w:r>
          </w:p>
          <w:p w14:paraId="23B34990" w14:textId="68343164" w:rsidR="001D0BF1" w:rsidRPr="00CF1A49" w:rsidRDefault="1B963BBF" w:rsidP="2502109B">
            <w:pPr>
              <w:pStyle w:val="Heading2"/>
              <w:rPr>
                <w:rStyle w:val="SubtleReference"/>
              </w:rPr>
            </w:pPr>
            <w:r>
              <w:t>High SCHOOL DIPLOMA</w:t>
            </w:r>
            <w:r w:rsidR="76CE3E82">
              <w:t xml:space="preserve">, </w:t>
            </w:r>
            <w:r w:rsidRPr="42901564">
              <w:rPr>
                <w:rStyle w:val="SubtleReference"/>
              </w:rPr>
              <w:t>NEWPORT HIGH SCHOOL</w:t>
            </w:r>
          </w:p>
          <w:p w14:paraId="032C828F" w14:textId="77777777" w:rsidR="00117C17" w:rsidRDefault="5A295450" w:rsidP="00880423">
            <w:pPr>
              <w:pStyle w:val="ListParagraph"/>
              <w:numPr>
                <w:ilvl w:val="0"/>
                <w:numId w:val="27"/>
              </w:numPr>
            </w:pPr>
            <w:r>
              <w:t>AP COMPUTER SCIENCE</w:t>
            </w:r>
            <w:r w:rsidR="228CCE3D">
              <w:t xml:space="preserve"> (</w:t>
            </w:r>
            <w:r w:rsidR="0150242D">
              <w:t>5</w:t>
            </w:r>
            <w:r w:rsidR="00117C17">
              <w:t>)</w:t>
            </w:r>
          </w:p>
          <w:p w14:paraId="2318893B" w14:textId="77777777" w:rsidR="00867020" w:rsidRDefault="69837E1B" w:rsidP="00880423">
            <w:pPr>
              <w:pStyle w:val="ListParagraph"/>
              <w:numPr>
                <w:ilvl w:val="0"/>
                <w:numId w:val="27"/>
              </w:numPr>
            </w:pPr>
            <w:r>
              <w:t xml:space="preserve">4.0 GPA </w:t>
            </w:r>
          </w:p>
          <w:p w14:paraId="07367C03" w14:textId="77777777" w:rsidR="00880423" w:rsidRDefault="00880423" w:rsidP="00880423"/>
          <w:p w14:paraId="2FAB3614" w14:textId="74E3BD05" w:rsidR="00117C17" w:rsidRPr="00CF1A49" w:rsidRDefault="00117C17" w:rsidP="00117C17">
            <w:pPr>
              <w:pStyle w:val="Heading3"/>
            </w:pPr>
            <w:r>
              <w:t>Jun</w:t>
            </w:r>
            <w:r w:rsidR="00A436DF">
              <w:t>e 2026</w:t>
            </w:r>
          </w:p>
          <w:p w14:paraId="56467BC0" w14:textId="049CCD6F" w:rsidR="00117C17" w:rsidRPr="00CF1A49" w:rsidRDefault="00117C17" w:rsidP="00117C17">
            <w:pPr>
              <w:pStyle w:val="Heading2"/>
              <w:rPr>
                <w:rStyle w:val="SubtleReference"/>
              </w:rPr>
            </w:pPr>
            <w:r>
              <w:t xml:space="preserve">Associates in arts and science, </w:t>
            </w:r>
            <w:r>
              <w:rPr>
                <w:rStyle w:val="SubtleReference"/>
              </w:rPr>
              <w:t>bellevue college</w:t>
            </w:r>
          </w:p>
          <w:p w14:paraId="356E956F" w14:textId="6BBBDA6A" w:rsidR="00117C17" w:rsidRDefault="00B63F3E" w:rsidP="00880423">
            <w:pPr>
              <w:pStyle w:val="ListParagraph"/>
              <w:numPr>
                <w:ilvl w:val="0"/>
                <w:numId w:val="27"/>
              </w:numPr>
            </w:pPr>
            <w:r>
              <w:t xml:space="preserve">Courses Taken: </w:t>
            </w:r>
            <w:r w:rsidR="00117C17">
              <w:t>CS211</w:t>
            </w:r>
            <w:r>
              <w:t xml:space="preserve"> (Computer Science II), MATH238 (Differential Equations), MATH208 (Linear Algebra)</w:t>
            </w:r>
            <w:r w:rsidR="00021B6D">
              <w:t>, ENGR&amp;204 (Electrical Circuits), PHYS122-123 (Electromagnetism, waves, and optics)</w:t>
            </w:r>
          </w:p>
          <w:p w14:paraId="7859E6FF" w14:textId="77777777" w:rsidR="00117C17" w:rsidRDefault="00117C17" w:rsidP="00880423">
            <w:pPr>
              <w:pStyle w:val="ListParagraph"/>
              <w:numPr>
                <w:ilvl w:val="0"/>
                <w:numId w:val="27"/>
              </w:numPr>
            </w:pPr>
            <w:r>
              <w:t>3.9</w:t>
            </w:r>
            <w:r w:rsidR="00CC3081">
              <w:t>6</w:t>
            </w:r>
            <w:r>
              <w:t xml:space="preserve"> </w:t>
            </w:r>
            <w:r w:rsidR="00B63F3E">
              <w:t>GPA</w:t>
            </w:r>
          </w:p>
          <w:p w14:paraId="56CC464B" w14:textId="77777777" w:rsidR="00880423" w:rsidRDefault="00880423" w:rsidP="00880423"/>
          <w:p w14:paraId="04E31844" w14:textId="0DB1814A" w:rsidR="00880423" w:rsidRPr="00CF1A49" w:rsidRDefault="00880423" w:rsidP="00880423">
            <w:pPr>
              <w:pStyle w:val="Heading3"/>
            </w:pPr>
            <w:r>
              <w:t>Expected graduation: spring 2028</w:t>
            </w:r>
          </w:p>
          <w:p w14:paraId="1726AB8B" w14:textId="57BA7960" w:rsidR="00880423" w:rsidRDefault="00880423" w:rsidP="00880423">
            <w:pPr>
              <w:pStyle w:val="Heading2"/>
              <w:rPr>
                <w:rStyle w:val="SubtleReference"/>
              </w:rPr>
            </w:pPr>
            <w:r>
              <w:t>BACHELORS IN COMPUTER ENGINEERING</w:t>
            </w:r>
            <w:r>
              <w:t xml:space="preserve">, </w:t>
            </w:r>
            <w:r>
              <w:rPr>
                <w:rStyle w:val="SubtleReference"/>
              </w:rPr>
              <w:t>bellevue college</w:t>
            </w:r>
          </w:p>
          <w:p w14:paraId="4EFF31CD" w14:textId="51806F71" w:rsidR="00880423" w:rsidRPr="00880423" w:rsidRDefault="00880423" w:rsidP="00880423">
            <w:pPr>
              <w:pStyle w:val="ListParagraph"/>
              <w:numPr>
                <w:ilvl w:val="0"/>
                <w:numId w:val="27"/>
              </w:numPr>
              <w:rPr>
                <w:rStyle w:val="SubtleReference"/>
                <w:b w:val="0"/>
                <w:smallCaps w:val="0"/>
              </w:rPr>
            </w:pPr>
            <w:r>
              <w:t>Incoming Fall 2026</w:t>
            </w:r>
          </w:p>
          <w:p w14:paraId="2382744A" w14:textId="77777777" w:rsidR="00880423" w:rsidRDefault="00880423" w:rsidP="00880423"/>
          <w:p w14:paraId="3019DDE0" w14:textId="5DD1A86C" w:rsidR="00880423" w:rsidRPr="00CF1A49" w:rsidRDefault="00880423" w:rsidP="00880423"/>
        </w:tc>
      </w:tr>
      <w:tr w:rsidR="00F61DF9" w:rsidRPr="00CF1A49" w14:paraId="3C48E492" w14:textId="77777777" w:rsidTr="00CF7FC4">
        <w:trPr>
          <w:trHeight w:val="237"/>
        </w:trPr>
        <w:tc>
          <w:tcPr>
            <w:tcW w:w="9155" w:type="dxa"/>
            <w:tcMar>
              <w:top w:w="216" w:type="dxa"/>
            </w:tcMar>
          </w:tcPr>
          <w:p w14:paraId="1C4C759E" w14:textId="40144564" w:rsidR="00F61DF9" w:rsidRDefault="00F61DF9" w:rsidP="00867020">
            <w:pPr>
              <w:pStyle w:val="Heading3"/>
              <w:contextualSpacing w:val="0"/>
            </w:pPr>
          </w:p>
        </w:tc>
      </w:tr>
    </w:tbl>
    <w:p w14:paraId="6192EA87" w14:textId="77777777" w:rsidR="001E04A7" w:rsidRDefault="001E04A7" w:rsidP="001E04A7"/>
    <w:p w14:paraId="3F76D307" w14:textId="422F4E59" w:rsidR="001E04A7" w:rsidRPr="001E04A7" w:rsidRDefault="001E04A7" w:rsidP="001E04A7">
      <w:pPr>
        <w:rPr>
          <w:b/>
          <w:bCs/>
        </w:rPr>
      </w:pPr>
    </w:p>
    <w:sectPr w:rsidR="001E04A7" w:rsidRPr="001E04A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47F7" w14:textId="77777777" w:rsidR="00301443" w:rsidRDefault="00301443" w:rsidP="0068194B">
      <w:r>
        <w:separator/>
      </w:r>
    </w:p>
    <w:p w14:paraId="7E6D9084" w14:textId="77777777" w:rsidR="00301443" w:rsidRDefault="00301443"/>
    <w:p w14:paraId="4C4E043A" w14:textId="77777777" w:rsidR="00301443" w:rsidRDefault="00301443"/>
  </w:endnote>
  <w:endnote w:type="continuationSeparator" w:id="0">
    <w:p w14:paraId="21669152" w14:textId="77777777" w:rsidR="00301443" w:rsidRDefault="00301443" w:rsidP="0068194B">
      <w:r>
        <w:continuationSeparator/>
      </w:r>
    </w:p>
    <w:p w14:paraId="76E1BB7F" w14:textId="77777777" w:rsidR="00301443" w:rsidRDefault="00301443"/>
    <w:p w14:paraId="4CE2E6A1" w14:textId="77777777" w:rsidR="00301443" w:rsidRDefault="00301443"/>
  </w:endnote>
  <w:endnote w:type="continuationNotice" w:id="1">
    <w:p w14:paraId="7236BD90" w14:textId="77777777" w:rsidR="00301443" w:rsidRDefault="003014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EBBE0B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FC718" w14:textId="77777777" w:rsidR="00301443" w:rsidRDefault="00301443" w:rsidP="0068194B">
      <w:r>
        <w:separator/>
      </w:r>
    </w:p>
    <w:p w14:paraId="5FA5CEDD" w14:textId="77777777" w:rsidR="00301443" w:rsidRDefault="00301443"/>
    <w:p w14:paraId="76FDEAE5" w14:textId="77777777" w:rsidR="00301443" w:rsidRDefault="00301443"/>
  </w:footnote>
  <w:footnote w:type="continuationSeparator" w:id="0">
    <w:p w14:paraId="77C7DA29" w14:textId="77777777" w:rsidR="00301443" w:rsidRDefault="00301443" w:rsidP="0068194B">
      <w:r>
        <w:continuationSeparator/>
      </w:r>
    </w:p>
    <w:p w14:paraId="49094FD4" w14:textId="77777777" w:rsidR="00301443" w:rsidRDefault="00301443"/>
    <w:p w14:paraId="05485874" w14:textId="77777777" w:rsidR="00301443" w:rsidRDefault="00301443"/>
  </w:footnote>
  <w:footnote w:type="continuationNotice" w:id="1">
    <w:p w14:paraId="21A4E734" w14:textId="77777777" w:rsidR="00301443" w:rsidRDefault="003014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5CF4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4C619C6" wp14:editId="3ED76C7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a="http://schemas.openxmlformats.org/drawingml/2006/main">
          <w:pict>
            <v:line id="Straight Connector 5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alt="Header dividing line" o:spid="_x0000_s1026" strokecolor="#5a5a5a [2109]" strokeweight=".5pt" from="0,0" to="612pt,0" w14:anchorId="674032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9943050"/>
    <w:multiLevelType w:val="multilevel"/>
    <w:tmpl w:val="6B4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4C9"/>
    <w:multiLevelType w:val="hybridMultilevel"/>
    <w:tmpl w:val="2112FBB2"/>
    <w:lvl w:ilvl="0" w:tplc="86D07D4A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024AB"/>
    <w:multiLevelType w:val="hybridMultilevel"/>
    <w:tmpl w:val="ECFE6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D64FF3"/>
    <w:multiLevelType w:val="hybridMultilevel"/>
    <w:tmpl w:val="0A26C094"/>
    <w:lvl w:ilvl="0" w:tplc="3DA08F32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2041CF2"/>
    <w:multiLevelType w:val="hybridMultilevel"/>
    <w:tmpl w:val="F6A4AC28"/>
    <w:lvl w:ilvl="0" w:tplc="13723E50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27767"/>
    <w:multiLevelType w:val="hybridMultilevel"/>
    <w:tmpl w:val="F6A4A7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15F949"/>
    <w:multiLevelType w:val="hybridMultilevel"/>
    <w:tmpl w:val="FFFFFFFF"/>
    <w:lvl w:ilvl="0" w:tplc="2D3265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B00A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5AC8B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912B1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BE00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55828E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B9A29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8E808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2E1AB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BE3F7D"/>
    <w:multiLevelType w:val="hybridMultilevel"/>
    <w:tmpl w:val="5F5CEAB0"/>
    <w:lvl w:ilvl="0" w:tplc="2D326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40367"/>
    <w:multiLevelType w:val="hybridMultilevel"/>
    <w:tmpl w:val="EB0833DA"/>
    <w:lvl w:ilvl="0" w:tplc="3E78078C">
      <w:start w:val="1"/>
      <w:numFmt w:val="bullet"/>
      <w:lvlText w:val="-"/>
      <w:lvlJc w:val="left"/>
      <w:pPr>
        <w:ind w:left="720" w:hanging="360"/>
      </w:pPr>
      <w:rPr>
        <w:rFonts w:ascii="Georgia" w:eastAsiaTheme="majorEastAsia" w:hAnsi="Georg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7950551"/>
    <w:multiLevelType w:val="hybridMultilevel"/>
    <w:tmpl w:val="64BE4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A4879"/>
    <w:multiLevelType w:val="hybridMultilevel"/>
    <w:tmpl w:val="267262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BC6A4E"/>
    <w:multiLevelType w:val="hybridMultilevel"/>
    <w:tmpl w:val="F8E28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F4686D"/>
    <w:multiLevelType w:val="hybridMultilevel"/>
    <w:tmpl w:val="F17EF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AC1B37"/>
    <w:multiLevelType w:val="hybridMultilevel"/>
    <w:tmpl w:val="2B444CF2"/>
    <w:lvl w:ilvl="0" w:tplc="BB342F3A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391372">
    <w:abstractNumId w:val="18"/>
  </w:num>
  <w:num w:numId="2" w16cid:durableId="1811941113">
    <w:abstractNumId w:val="9"/>
  </w:num>
  <w:num w:numId="3" w16cid:durableId="490098260">
    <w:abstractNumId w:val="8"/>
  </w:num>
  <w:num w:numId="4" w16cid:durableId="1354527550">
    <w:abstractNumId w:val="7"/>
  </w:num>
  <w:num w:numId="5" w16cid:durableId="892429391">
    <w:abstractNumId w:val="6"/>
  </w:num>
  <w:num w:numId="6" w16cid:durableId="163084423">
    <w:abstractNumId w:val="14"/>
  </w:num>
  <w:num w:numId="7" w16cid:durableId="1853447470">
    <w:abstractNumId w:val="3"/>
  </w:num>
  <w:num w:numId="8" w16cid:durableId="1633438186">
    <w:abstractNumId w:val="17"/>
  </w:num>
  <w:num w:numId="9" w16cid:durableId="2064676138">
    <w:abstractNumId w:val="2"/>
  </w:num>
  <w:num w:numId="10" w16cid:durableId="1924409354">
    <w:abstractNumId w:val="21"/>
  </w:num>
  <w:num w:numId="11" w16cid:durableId="1023744876">
    <w:abstractNumId w:val="5"/>
  </w:num>
  <w:num w:numId="12" w16cid:durableId="679233337">
    <w:abstractNumId w:val="4"/>
  </w:num>
  <w:num w:numId="13" w16cid:durableId="1184854567">
    <w:abstractNumId w:val="1"/>
  </w:num>
  <w:num w:numId="14" w16cid:durableId="579413794">
    <w:abstractNumId w:val="0"/>
  </w:num>
  <w:num w:numId="15" w16cid:durableId="29501441">
    <w:abstractNumId w:val="23"/>
  </w:num>
  <w:num w:numId="16" w16cid:durableId="599488303">
    <w:abstractNumId w:val="12"/>
  </w:num>
  <w:num w:numId="17" w16cid:durableId="939487243">
    <w:abstractNumId w:val="19"/>
  </w:num>
  <w:num w:numId="18" w16cid:durableId="380715533">
    <w:abstractNumId w:val="20"/>
  </w:num>
  <w:num w:numId="19" w16cid:durableId="86966991">
    <w:abstractNumId w:val="10"/>
  </w:num>
  <w:num w:numId="20" w16cid:durableId="521020212">
    <w:abstractNumId w:val="11"/>
  </w:num>
  <w:num w:numId="21" w16cid:durableId="1506243065">
    <w:abstractNumId w:val="13"/>
  </w:num>
  <w:num w:numId="22" w16cid:durableId="961228526">
    <w:abstractNumId w:val="15"/>
  </w:num>
  <w:num w:numId="23" w16cid:durableId="914171998">
    <w:abstractNumId w:val="26"/>
  </w:num>
  <w:num w:numId="24" w16cid:durableId="1022046405">
    <w:abstractNumId w:val="16"/>
  </w:num>
  <w:num w:numId="25" w16cid:durableId="2084988156">
    <w:abstractNumId w:val="24"/>
  </w:num>
  <w:num w:numId="26" w16cid:durableId="116266141">
    <w:abstractNumId w:val="25"/>
  </w:num>
  <w:num w:numId="27" w16cid:durableId="5834178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D1"/>
    <w:rsid w:val="000001EF"/>
    <w:rsid w:val="00007322"/>
    <w:rsid w:val="00007728"/>
    <w:rsid w:val="00021B6D"/>
    <w:rsid w:val="00024584"/>
    <w:rsid w:val="00024730"/>
    <w:rsid w:val="00055E95"/>
    <w:rsid w:val="0007021F"/>
    <w:rsid w:val="000B2BA5"/>
    <w:rsid w:val="000D764E"/>
    <w:rsid w:val="000F2F8C"/>
    <w:rsid w:val="0010006E"/>
    <w:rsid w:val="001045A8"/>
    <w:rsid w:val="00114A91"/>
    <w:rsid w:val="00117C17"/>
    <w:rsid w:val="001427E1"/>
    <w:rsid w:val="00163668"/>
    <w:rsid w:val="00171566"/>
    <w:rsid w:val="00174676"/>
    <w:rsid w:val="001755A8"/>
    <w:rsid w:val="00184014"/>
    <w:rsid w:val="00192008"/>
    <w:rsid w:val="001A5349"/>
    <w:rsid w:val="001C0E68"/>
    <w:rsid w:val="001C4B6F"/>
    <w:rsid w:val="001D0BF1"/>
    <w:rsid w:val="001E04A7"/>
    <w:rsid w:val="001E3120"/>
    <w:rsid w:val="001E7E0C"/>
    <w:rsid w:val="001F0BB0"/>
    <w:rsid w:val="001F4E6D"/>
    <w:rsid w:val="001F6140"/>
    <w:rsid w:val="00203573"/>
    <w:rsid w:val="0020597D"/>
    <w:rsid w:val="002059EE"/>
    <w:rsid w:val="00213B4C"/>
    <w:rsid w:val="002253B0"/>
    <w:rsid w:val="00232341"/>
    <w:rsid w:val="002344A0"/>
    <w:rsid w:val="00236D54"/>
    <w:rsid w:val="00241D8C"/>
    <w:rsid w:val="00241FDB"/>
    <w:rsid w:val="0024720C"/>
    <w:rsid w:val="002617AE"/>
    <w:rsid w:val="002638D0"/>
    <w:rsid w:val="002647D3"/>
    <w:rsid w:val="00274AE0"/>
    <w:rsid w:val="00275EAE"/>
    <w:rsid w:val="00294998"/>
    <w:rsid w:val="00297F18"/>
    <w:rsid w:val="002A1945"/>
    <w:rsid w:val="002B2958"/>
    <w:rsid w:val="002B3FC8"/>
    <w:rsid w:val="002D23C5"/>
    <w:rsid w:val="002D6137"/>
    <w:rsid w:val="002E7D2A"/>
    <w:rsid w:val="002E7E61"/>
    <w:rsid w:val="002F05E5"/>
    <w:rsid w:val="002F254D"/>
    <w:rsid w:val="002F30E4"/>
    <w:rsid w:val="00301443"/>
    <w:rsid w:val="00307140"/>
    <w:rsid w:val="00316DFF"/>
    <w:rsid w:val="00325170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4B26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6C8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B52F5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7C6"/>
    <w:rsid w:val="006C1A5E"/>
    <w:rsid w:val="006E1507"/>
    <w:rsid w:val="00710D31"/>
    <w:rsid w:val="00712D8B"/>
    <w:rsid w:val="007273B7"/>
    <w:rsid w:val="00733E0A"/>
    <w:rsid w:val="0074403D"/>
    <w:rsid w:val="00744B10"/>
    <w:rsid w:val="00746D44"/>
    <w:rsid w:val="007500DE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10AE0"/>
    <w:rsid w:val="00830BC4"/>
    <w:rsid w:val="00834955"/>
    <w:rsid w:val="00841428"/>
    <w:rsid w:val="00855B59"/>
    <w:rsid w:val="00860461"/>
    <w:rsid w:val="0086487C"/>
    <w:rsid w:val="00867020"/>
    <w:rsid w:val="00870B20"/>
    <w:rsid w:val="00880423"/>
    <w:rsid w:val="008829F8"/>
    <w:rsid w:val="00885897"/>
    <w:rsid w:val="008A6538"/>
    <w:rsid w:val="008C7056"/>
    <w:rsid w:val="008F3409"/>
    <w:rsid w:val="008F3B14"/>
    <w:rsid w:val="00901899"/>
    <w:rsid w:val="0090344B"/>
    <w:rsid w:val="00905715"/>
    <w:rsid w:val="0091321E"/>
    <w:rsid w:val="00913946"/>
    <w:rsid w:val="0092726B"/>
    <w:rsid w:val="0092743C"/>
    <w:rsid w:val="009361BA"/>
    <w:rsid w:val="00944F78"/>
    <w:rsid w:val="0094556D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16F6"/>
    <w:rsid w:val="00A34BA2"/>
    <w:rsid w:val="00A36F27"/>
    <w:rsid w:val="00A376A7"/>
    <w:rsid w:val="00A42123"/>
    <w:rsid w:val="00A42E32"/>
    <w:rsid w:val="00A436DF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3F45"/>
    <w:rsid w:val="00AE7650"/>
    <w:rsid w:val="00B10EBE"/>
    <w:rsid w:val="00B236F1"/>
    <w:rsid w:val="00B27B58"/>
    <w:rsid w:val="00B4588A"/>
    <w:rsid w:val="00B50F99"/>
    <w:rsid w:val="00B51D1B"/>
    <w:rsid w:val="00B540F4"/>
    <w:rsid w:val="00B60FD0"/>
    <w:rsid w:val="00B622DF"/>
    <w:rsid w:val="00B6332A"/>
    <w:rsid w:val="00B63F3E"/>
    <w:rsid w:val="00B805D1"/>
    <w:rsid w:val="00B81760"/>
    <w:rsid w:val="00B8494C"/>
    <w:rsid w:val="00BA1546"/>
    <w:rsid w:val="00BA7265"/>
    <w:rsid w:val="00BB4E51"/>
    <w:rsid w:val="00BD431F"/>
    <w:rsid w:val="00BD79B4"/>
    <w:rsid w:val="00BE423E"/>
    <w:rsid w:val="00BF61AC"/>
    <w:rsid w:val="00C47FA6"/>
    <w:rsid w:val="00C57FC6"/>
    <w:rsid w:val="00C616E1"/>
    <w:rsid w:val="00C66A7D"/>
    <w:rsid w:val="00C779DA"/>
    <w:rsid w:val="00C814F7"/>
    <w:rsid w:val="00CA4B4D"/>
    <w:rsid w:val="00CB35C3"/>
    <w:rsid w:val="00CC3081"/>
    <w:rsid w:val="00CD323D"/>
    <w:rsid w:val="00CE4030"/>
    <w:rsid w:val="00CE64B3"/>
    <w:rsid w:val="00CF1A49"/>
    <w:rsid w:val="00CF7FC4"/>
    <w:rsid w:val="00D04180"/>
    <w:rsid w:val="00D0630C"/>
    <w:rsid w:val="00D21375"/>
    <w:rsid w:val="00D243A9"/>
    <w:rsid w:val="00D305E5"/>
    <w:rsid w:val="00D32224"/>
    <w:rsid w:val="00D37CD3"/>
    <w:rsid w:val="00D4403C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25DA0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C70BD"/>
    <w:rsid w:val="00EE2CA8"/>
    <w:rsid w:val="00EF17E8"/>
    <w:rsid w:val="00EF51D9"/>
    <w:rsid w:val="00F0446C"/>
    <w:rsid w:val="00F130DD"/>
    <w:rsid w:val="00F24884"/>
    <w:rsid w:val="00F30840"/>
    <w:rsid w:val="00F31BB0"/>
    <w:rsid w:val="00F40DBD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E6E82"/>
    <w:rsid w:val="010A8D8D"/>
    <w:rsid w:val="0139BCAD"/>
    <w:rsid w:val="0150242D"/>
    <w:rsid w:val="020A848E"/>
    <w:rsid w:val="0343EE7E"/>
    <w:rsid w:val="0398D01B"/>
    <w:rsid w:val="03A63A96"/>
    <w:rsid w:val="03D74320"/>
    <w:rsid w:val="0452EDF6"/>
    <w:rsid w:val="05FEA83E"/>
    <w:rsid w:val="062D1D78"/>
    <w:rsid w:val="06C751EE"/>
    <w:rsid w:val="07C40A2F"/>
    <w:rsid w:val="087B4B81"/>
    <w:rsid w:val="0892F953"/>
    <w:rsid w:val="0928E4CC"/>
    <w:rsid w:val="0B9AC311"/>
    <w:rsid w:val="0C5996C9"/>
    <w:rsid w:val="0D457DFE"/>
    <w:rsid w:val="0DDF6409"/>
    <w:rsid w:val="0DDF7A8A"/>
    <w:rsid w:val="0E9C02E1"/>
    <w:rsid w:val="0F78D80B"/>
    <w:rsid w:val="1074A3AA"/>
    <w:rsid w:val="111D0F4B"/>
    <w:rsid w:val="11AA5497"/>
    <w:rsid w:val="11DBD823"/>
    <w:rsid w:val="135A7E7D"/>
    <w:rsid w:val="14083D7C"/>
    <w:rsid w:val="1457770A"/>
    <w:rsid w:val="157999DB"/>
    <w:rsid w:val="15A318F7"/>
    <w:rsid w:val="16C7CD4D"/>
    <w:rsid w:val="16FC468B"/>
    <w:rsid w:val="1807C3EF"/>
    <w:rsid w:val="1913A200"/>
    <w:rsid w:val="1A1B6520"/>
    <w:rsid w:val="1B15D3FF"/>
    <w:rsid w:val="1B963BBF"/>
    <w:rsid w:val="1CD30911"/>
    <w:rsid w:val="1D202EF0"/>
    <w:rsid w:val="1E5FBC0D"/>
    <w:rsid w:val="1EF07523"/>
    <w:rsid w:val="1F409FD4"/>
    <w:rsid w:val="20622736"/>
    <w:rsid w:val="2081EAC3"/>
    <w:rsid w:val="228CCE3D"/>
    <w:rsid w:val="2502109B"/>
    <w:rsid w:val="25412C75"/>
    <w:rsid w:val="26A74D1C"/>
    <w:rsid w:val="2757130D"/>
    <w:rsid w:val="27CB9FF8"/>
    <w:rsid w:val="27F2945F"/>
    <w:rsid w:val="28692AF7"/>
    <w:rsid w:val="28CD566B"/>
    <w:rsid w:val="28ED897D"/>
    <w:rsid w:val="2966F659"/>
    <w:rsid w:val="29E9E642"/>
    <w:rsid w:val="2B404302"/>
    <w:rsid w:val="2C27B7B9"/>
    <w:rsid w:val="2CDC1363"/>
    <w:rsid w:val="2DEB385D"/>
    <w:rsid w:val="2E0C4D9E"/>
    <w:rsid w:val="2E753D38"/>
    <w:rsid w:val="2E89145A"/>
    <w:rsid w:val="2E8CE4B8"/>
    <w:rsid w:val="2E8D07F1"/>
    <w:rsid w:val="2F5894B0"/>
    <w:rsid w:val="2FEA0FFA"/>
    <w:rsid w:val="31D24829"/>
    <w:rsid w:val="328DB684"/>
    <w:rsid w:val="33E296D9"/>
    <w:rsid w:val="34A4D7A1"/>
    <w:rsid w:val="35F23923"/>
    <w:rsid w:val="36507507"/>
    <w:rsid w:val="370E749C"/>
    <w:rsid w:val="38B174B0"/>
    <w:rsid w:val="3A5B768E"/>
    <w:rsid w:val="3CC50EA5"/>
    <w:rsid w:val="3CD0E257"/>
    <w:rsid w:val="3CE29211"/>
    <w:rsid w:val="3E67214D"/>
    <w:rsid w:val="3E9847F7"/>
    <w:rsid w:val="3F742335"/>
    <w:rsid w:val="3FDE9C7D"/>
    <w:rsid w:val="4020033C"/>
    <w:rsid w:val="4062D587"/>
    <w:rsid w:val="410A74C8"/>
    <w:rsid w:val="41E8974B"/>
    <w:rsid w:val="42901564"/>
    <w:rsid w:val="42E735B7"/>
    <w:rsid w:val="42F19AB2"/>
    <w:rsid w:val="4300CB9D"/>
    <w:rsid w:val="43081A64"/>
    <w:rsid w:val="43F91AE4"/>
    <w:rsid w:val="443EAA9A"/>
    <w:rsid w:val="449C9BFE"/>
    <w:rsid w:val="44F576FC"/>
    <w:rsid w:val="4502BCF4"/>
    <w:rsid w:val="45A53184"/>
    <w:rsid w:val="474F09C0"/>
    <w:rsid w:val="47D4E39E"/>
    <w:rsid w:val="482D7540"/>
    <w:rsid w:val="48B2F7D6"/>
    <w:rsid w:val="48D5772E"/>
    <w:rsid w:val="491D84D1"/>
    <w:rsid w:val="49932983"/>
    <w:rsid w:val="4A125CB1"/>
    <w:rsid w:val="4A2008B6"/>
    <w:rsid w:val="4B5A814D"/>
    <w:rsid w:val="4B75F98C"/>
    <w:rsid w:val="4BA1781E"/>
    <w:rsid w:val="4BFC7657"/>
    <w:rsid w:val="4D8CEC6B"/>
    <w:rsid w:val="4DEE99FA"/>
    <w:rsid w:val="4E629DDD"/>
    <w:rsid w:val="4F82A85D"/>
    <w:rsid w:val="50755A8A"/>
    <w:rsid w:val="521DFCEC"/>
    <w:rsid w:val="5273BB93"/>
    <w:rsid w:val="52799D43"/>
    <w:rsid w:val="52DE4756"/>
    <w:rsid w:val="52E865ED"/>
    <w:rsid w:val="53D3ADE5"/>
    <w:rsid w:val="543A86E6"/>
    <w:rsid w:val="546F7422"/>
    <w:rsid w:val="548BF49C"/>
    <w:rsid w:val="55E15C40"/>
    <w:rsid w:val="564E0456"/>
    <w:rsid w:val="56547BD4"/>
    <w:rsid w:val="56685492"/>
    <w:rsid w:val="5670863F"/>
    <w:rsid w:val="574ECCF6"/>
    <w:rsid w:val="5828F86F"/>
    <w:rsid w:val="5890B600"/>
    <w:rsid w:val="597CDA06"/>
    <w:rsid w:val="5A295450"/>
    <w:rsid w:val="5BB0DAD2"/>
    <w:rsid w:val="5D4CAB33"/>
    <w:rsid w:val="5DD5F0BC"/>
    <w:rsid w:val="5F493B7C"/>
    <w:rsid w:val="607233AA"/>
    <w:rsid w:val="60C741EE"/>
    <w:rsid w:val="60CB708A"/>
    <w:rsid w:val="61F85B95"/>
    <w:rsid w:val="625074F2"/>
    <w:rsid w:val="62F91776"/>
    <w:rsid w:val="63A2C45A"/>
    <w:rsid w:val="64454C3D"/>
    <w:rsid w:val="64EA9222"/>
    <w:rsid w:val="653DE84E"/>
    <w:rsid w:val="6547043C"/>
    <w:rsid w:val="679D74CD"/>
    <w:rsid w:val="67AC7057"/>
    <w:rsid w:val="6928A131"/>
    <w:rsid w:val="69830495"/>
    <w:rsid w:val="69837E1B"/>
    <w:rsid w:val="69EC7087"/>
    <w:rsid w:val="6A6EC158"/>
    <w:rsid w:val="6C590E30"/>
    <w:rsid w:val="6D674B55"/>
    <w:rsid w:val="6F6B13B5"/>
    <w:rsid w:val="6F6B7DCB"/>
    <w:rsid w:val="719E9CB0"/>
    <w:rsid w:val="72D08B43"/>
    <w:rsid w:val="7409BC87"/>
    <w:rsid w:val="7469226F"/>
    <w:rsid w:val="7611B740"/>
    <w:rsid w:val="767D32EE"/>
    <w:rsid w:val="76CE3E82"/>
    <w:rsid w:val="770F6D48"/>
    <w:rsid w:val="77ABC12C"/>
    <w:rsid w:val="77ACD216"/>
    <w:rsid w:val="786C9A33"/>
    <w:rsid w:val="78B01A17"/>
    <w:rsid w:val="7A63CAED"/>
    <w:rsid w:val="7B209108"/>
    <w:rsid w:val="7BA43BA3"/>
    <w:rsid w:val="7C5189E7"/>
    <w:rsid w:val="7D96C61D"/>
    <w:rsid w:val="7D9E129C"/>
    <w:rsid w:val="7E4A9A0A"/>
    <w:rsid w:val="7ECC312B"/>
    <w:rsid w:val="7F7E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FE21E"/>
  <w15:chartTrackingRefBased/>
  <w15:docId w15:val="{83112B3A-46F4-4064-93BB-5B990C36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423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6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8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normaltextrun">
    <w:name w:val="normaltextrun"/>
    <w:basedOn w:val="DefaultParagraphFont"/>
    <w:rsid w:val="00830BC4"/>
  </w:style>
  <w:style w:type="character" w:customStyle="1" w:styleId="eop">
    <w:name w:val="eop"/>
    <w:basedOn w:val="DefaultParagraphFont"/>
    <w:rsid w:val="00830BC4"/>
  </w:style>
  <w:style w:type="character" w:styleId="UnresolvedMention">
    <w:name w:val="Unresolved Mention"/>
    <w:basedOn w:val="DefaultParagraphFont"/>
    <w:uiPriority w:val="99"/>
    <w:semiHidden/>
    <w:unhideWhenUsed/>
    <w:rsid w:val="00B63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xxwaseemmunirxx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nsellb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3FB7331E4C475B9963FC317544D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D7BF7-EDEC-432D-AA53-7AE7C32009E3}"/>
      </w:docPartPr>
      <w:docPartBody>
        <w:p w:rsidR="00344CFA" w:rsidRDefault="002059EE">
          <w:pPr>
            <w:pStyle w:val="073FB7331E4C475B9963FC317544D3E0"/>
          </w:pPr>
          <w:r w:rsidRPr="00CF1A49">
            <w:t>·</w:t>
          </w:r>
        </w:p>
      </w:docPartBody>
    </w:docPart>
    <w:docPart>
      <w:docPartPr>
        <w:name w:val="94926BC02D7F4100B1692B2A3E2E3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520D7-7F7A-4071-A239-DDA6CFA3CF05}"/>
      </w:docPartPr>
      <w:docPartBody>
        <w:p w:rsidR="00344CFA" w:rsidRDefault="002059EE">
          <w:pPr>
            <w:pStyle w:val="94926BC02D7F4100B1692B2A3E2E39E1"/>
          </w:pPr>
          <w:r w:rsidRPr="00CF1A49">
            <w:t>·</w:t>
          </w:r>
        </w:p>
      </w:docPartBody>
    </w:docPart>
    <w:docPart>
      <w:docPartPr>
        <w:name w:val="4C8C6E0AC0ED49808D14FC9C09F34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BCF19-D5A7-4A9F-BC2E-AF18E8CC8D5F}"/>
      </w:docPartPr>
      <w:docPartBody>
        <w:p w:rsidR="00344CFA" w:rsidRDefault="002059EE">
          <w:pPr>
            <w:pStyle w:val="4C8C6E0AC0ED49808D14FC9C09F349E4"/>
          </w:pPr>
          <w:r w:rsidRPr="00CF1A49">
            <w:t>Experience</w:t>
          </w:r>
        </w:p>
      </w:docPartBody>
    </w:docPart>
    <w:docPart>
      <w:docPartPr>
        <w:name w:val="CE7F896B19C14896BFBE0C50A1443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AA325-CD52-4D2D-9CFA-7D3003567D1F}"/>
      </w:docPartPr>
      <w:docPartBody>
        <w:p w:rsidR="00344CFA" w:rsidRDefault="002059EE">
          <w:pPr>
            <w:pStyle w:val="CE7F896B19C14896BFBE0C50A14437C9"/>
          </w:pPr>
          <w:r w:rsidRPr="00CF1A49">
            <w:t>Education</w:t>
          </w:r>
        </w:p>
      </w:docPartBody>
    </w:docPart>
    <w:docPart>
      <w:docPartPr>
        <w:name w:val="285D89BEA69B4C0CB11486B0A8B4A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83F1A-6D9E-4ED6-B5C2-F87CD331B3EB}"/>
      </w:docPartPr>
      <w:docPartBody>
        <w:p w:rsidR="0079257E" w:rsidRDefault="00000000"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EE"/>
    <w:rsid w:val="00114E0B"/>
    <w:rsid w:val="002059EE"/>
    <w:rsid w:val="002344A0"/>
    <w:rsid w:val="00274AE0"/>
    <w:rsid w:val="00330A3F"/>
    <w:rsid w:val="00344CFA"/>
    <w:rsid w:val="0039604A"/>
    <w:rsid w:val="003C1AD8"/>
    <w:rsid w:val="00490CAB"/>
    <w:rsid w:val="00564E8C"/>
    <w:rsid w:val="005A2973"/>
    <w:rsid w:val="006D08B8"/>
    <w:rsid w:val="00744B10"/>
    <w:rsid w:val="0079257E"/>
    <w:rsid w:val="00841428"/>
    <w:rsid w:val="0094556D"/>
    <w:rsid w:val="00C5747D"/>
    <w:rsid w:val="00D04180"/>
    <w:rsid w:val="00D9474E"/>
    <w:rsid w:val="00DC2FC0"/>
    <w:rsid w:val="00EB6BD7"/>
    <w:rsid w:val="00EC70BD"/>
    <w:rsid w:val="00F0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073FB7331E4C475B9963FC317544D3E0">
    <w:name w:val="073FB7331E4C475B9963FC317544D3E0"/>
  </w:style>
  <w:style w:type="paragraph" w:customStyle="1" w:styleId="94926BC02D7F4100B1692B2A3E2E39E1">
    <w:name w:val="94926BC02D7F4100B1692B2A3E2E39E1"/>
  </w:style>
  <w:style w:type="paragraph" w:customStyle="1" w:styleId="4C8C6E0AC0ED49808D14FC9C09F349E4">
    <w:name w:val="4C8C6E0AC0ED49808D14FC9C09F349E4"/>
  </w:style>
  <w:style w:type="character" w:styleId="SubtleReference">
    <w:name w:val="Subtle Reference"/>
    <w:basedOn w:val="DefaultParagraphFont"/>
    <w:uiPriority w:val="10"/>
    <w:qFormat/>
    <w:rsid w:val="00344CFA"/>
    <w:rPr>
      <w:b/>
      <w:caps w:val="0"/>
      <w:smallCaps/>
      <w:color w:val="595959" w:themeColor="text1" w:themeTint="A6"/>
    </w:rPr>
  </w:style>
  <w:style w:type="paragraph" w:customStyle="1" w:styleId="CE7F896B19C14896BFBE0C50A14437C9">
    <w:name w:val="CE7F896B19C14896BFBE0C50A14437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Munsell, Brett</dc:creator>
  <cp:keywords/>
  <dc:description/>
  <cp:lastModifiedBy>Waseem</cp:lastModifiedBy>
  <cp:revision>2</cp:revision>
  <dcterms:created xsi:type="dcterms:W3CDTF">2026-06-17T03:09:00Z</dcterms:created>
  <dcterms:modified xsi:type="dcterms:W3CDTF">2026-06-17T03:09:00Z</dcterms:modified>
  <cp:category/>
</cp:coreProperties>
</file>